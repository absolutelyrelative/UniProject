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6CFA2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8F1C642" wp14:editId="2E4F937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99"/>
        <w:gridCol w:w="5995"/>
        <w:gridCol w:w="1199"/>
        <w:gridCol w:w="39"/>
        <w:gridCol w:w="1160"/>
      </w:tblGrid>
      <w:tr w:rsidR="00DF198B" w14:paraId="6FAEFC71" w14:textId="77777777" w:rsidTr="00185F4A">
        <w:trPr>
          <w:trHeight w:val="1083"/>
        </w:trPr>
        <w:tc>
          <w:tcPr>
            <w:tcW w:w="10790" w:type="dxa"/>
            <w:gridSpan w:val="7"/>
          </w:tcPr>
          <w:p w14:paraId="57F867B2" w14:textId="77777777" w:rsidR="00DF198B" w:rsidRDefault="00DF198B"/>
        </w:tc>
      </w:tr>
      <w:tr w:rsidR="00DF198B" w14:paraId="01AD33E4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71760A8" w14:textId="77777777" w:rsidR="00DF198B" w:rsidRDefault="00DF198B"/>
        </w:tc>
        <w:tc>
          <w:tcPr>
            <w:tcW w:w="8393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46E3CC32" w14:textId="38B7A0CD" w:rsidR="00DF198B" w:rsidRPr="00DF198B" w:rsidRDefault="0037179C" w:rsidP="00874FE7">
            <w:pPr>
              <w:pStyle w:val="Heading1"/>
            </w:pPr>
            <w:r>
              <w:t>SimpleBooking: Report [IT]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2C1D78BA" w14:textId="77777777" w:rsidR="00DF198B" w:rsidRDefault="00DF198B"/>
        </w:tc>
      </w:tr>
      <w:tr w:rsidR="00DF198B" w14:paraId="441C0555" w14:textId="77777777" w:rsidTr="00185F4A">
        <w:trPr>
          <w:trHeight w:val="1837"/>
        </w:trPr>
        <w:tc>
          <w:tcPr>
            <w:tcW w:w="1170" w:type="dxa"/>
          </w:tcPr>
          <w:p w14:paraId="6CAC6DC5" w14:textId="77777777" w:rsidR="00DF198B" w:rsidRDefault="00DF198B"/>
        </w:tc>
        <w:tc>
          <w:tcPr>
            <w:tcW w:w="8460" w:type="dxa"/>
            <w:gridSpan w:val="5"/>
          </w:tcPr>
          <w:p w14:paraId="2DFC0466" w14:textId="77777777" w:rsidR="00DF198B" w:rsidRDefault="00DF198B"/>
        </w:tc>
        <w:tc>
          <w:tcPr>
            <w:tcW w:w="1160" w:type="dxa"/>
          </w:tcPr>
          <w:p w14:paraId="384181C4" w14:textId="77777777" w:rsidR="00DF198B" w:rsidRDefault="00DF198B"/>
        </w:tc>
      </w:tr>
      <w:tr w:rsidR="00DF198B" w14:paraId="10E53666" w14:textId="77777777" w:rsidTr="00185F4A">
        <w:trPr>
          <w:trHeight w:val="929"/>
        </w:trPr>
        <w:tc>
          <w:tcPr>
            <w:tcW w:w="2397" w:type="dxa"/>
            <w:gridSpan w:val="3"/>
          </w:tcPr>
          <w:p w14:paraId="02057283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606BCE5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3"/>
          </w:tcPr>
          <w:p w14:paraId="6B896499" w14:textId="77777777" w:rsidR="00DF198B" w:rsidRDefault="00DF198B"/>
        </w:tc>
      </w:tr>
      <w:tr w:rsidR="00DF198B" w14:paraId="326352E9" w14:textId="77777777" w:rsidTr="00185F4A">
        <w:trPr>
          <w:trHeight w:val="1460"/>
        </w:trPr>
        <w:tc>
          <w:tcPr>
            <w:tcW w:w="2397" w:type="dxa"/>
            <w:gridSpan w:val="3"/>
          </w:tcPr>
          <w:p w14:paraId="4464A16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C164D9F" w14:textId="4DFC6E80" w:rsidR="00DF198B" w:rsidRDefault="0037179C" w:rsidP="00874FE7">
            <w:pPr>
              <w:pStyle w:val="Heading2"/>
            </w:pPr>
            <w:r>
              <w:t>Danese Paolo</w:t>
            </w:r>
            <w:r>
              <w:br/>
              <w:t>&amp;</w:t>
            </w:r>
            <w:r>
              <w:br/>
              <w:t>Quarta Cosimo</w:t>
            </w:r>
          </w:p>
          <w:p w14:paraId="6391992E" w14:textId="69033BB4" w:rsidR="0037179C" w:rsidRPr="0037179C" w:rsidRDefault="0037179C" w:rsidP="0037179C"/>
        </w:tc>
        <w:tc>
          <w:tcPr>
            <w:tcW w:w="2398" w:type="dxa"/>
            <w:gridSpan w:val="3"/>
          </w:tcPr>
          <w:p w14:paraId="63AE5798" w14:textId="77777777" w:rsidR="00DF198B" w:rsidRDefault="00DF198B"/>
        </w:tc>
      </w:tr>
      <w:tr w:rsidR="00DF198B" w14:paraId="63FF2D00" w14:textId="77777777" w:rsidTr="00185F4A">
        <w:trPr>
          <w:trHeight w:val="7176"/>
        </w:trPr>
        <w:tc>
          <w:tcPr>
            <w:tcW w:w="2397" w:type="dxa"/>
            <w:gridSpan w:val="3"/>
            <w:vAlign w:val="bottom"/>
          </w:tcPr>
          <w:p w14:paraId="277095AE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252AF04E" w14:textId="6AEB2F70" w:rsidR="00DF198B" w:rsidRPr="00DF198B" w:rsidRDefault="0037179C" w:rsidP="00874FE7">
            <w:pPr>
              <w:pStyle w:val="Heading3"/>
            </w:pPr>
            <w:r>
              <w:t>05/02/2021</w:t>
            </w:r>
          </w:p>
          <w:p w14:paraId="7B51ADBC" w14:textId="77777777" w:rsidR="00874FE7" w:rsidRPr="00DF198B" w:rsidRDefault="00144200" w:rsidP="00874FE7">
            <w:pPr>
              <w:pStyle w:val="Heading3"/>
            </w:pPr>
            <w:sdt>
              <w:sdtPr>
                <w:id w:val="-1516760087"/>
                <w:placeholder>
                  <w:docPart w:val="3C1AF751DE384B0590AEB2D723C85C7E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14:paraId="77C9C12E" w14:textId="30515E66" w:rsidR="00DF198B" w:rsidRPr="00DF198B" w:rsidRDefault="0037179C" w:rsidP="0037179C">
            <w:pPr>
              <w:pStyle w:val="Heading3"/>
            </w:pPr>
            <w:r>
              <w:t>Principi di Progettazione del Software</w:t>
            </w:r>
          </w:p>
        </w:tc>
        <w:tc>
          <w:tcPr>
            <w:tcW w:w="2398" w:type="dxa"/>
            <w:gridSpan w:val="3"/>
            <w:vAlign w:val="bottom"/>
          </w:tcPr>
          <w:p w14:paraId="1204FA33" w14:textId="77777777" w:rsidR="00DF198B" w:rsidRDefault="00DF198B" w:rsidP="00DF198B">
            <w:pPr>
              <w:jc w:val="center"/>
            </w:pPr>
          </w:p>
        </w:tc>
      </w:tr>
    </w:tbl>
    <w:p w14:paraId="0BD657C5" w14:textId="77777777" w:rsidR="0048120C" w:rsidRDefault="0048120C"/>
    <w:sectPr w:rsidR="0048120C" w:rsidSect="00E74B29">
      <w:footerReference w:type="even" r:id="rId11"/>
      <w:footerReference w:type="default" r:id="rId1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85781A" w14:textId="77777777" w:rsidR="00144200" w:rsidRDefault="00144200" w:rsidP="00E74B29">
      <w:r>
        <w:separator/>
      </w:r>
    </w:p>
  </w:endnote>
  <w:endnote w:type="continuationSeparator" w:id="0">
    <w:p w14:paraId="259115B1" w14:textId="77777777" w:rsidR="00144200" w:rsidRDefault="00144200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BEAB671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65E278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EC257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69314E62" w14:textId="77777777" w:rsidTr="006709F1">
      <w:tc>
        <w:tcPr>
          <w:tcW w:w="1079" w:type="dxa"/>
        </w:tcPr>
        <w:p w14:paraId="2DE2623E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60DFA7CF" w14:textId="77777777" w:rsidR="00E74B29" w:rsidRPr="00874FE7" w:rsidRDefault="00144200" w:rsidP="006709F1">
          <w:pPr>
            <w:pStyle w:val="Footer"/>
          </w:pPr>
          <w:sdt>
            <w:sdtPr>
              <w:id w:val="707152945"/>
              <w:placeholder>
                <w:docPart w:val="4BC70F7F34CE48AE843A61497A5670D0"/>
              </w:placeholder>
              <w:temporary/>
              <w:showingPlcHdr/>
              <w15:appearance w15:val="hidden"/>
            </w:sdtPr>
            <w:sdtEndPr/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7F358E6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44A42BCE" w14:textId="77777777" w:rsidR="00E74B29" w:rsidRPr="00E74B29" w:rsidRDefault="00E74B29" w:rsidP="006709F1">
          <w:pPr>
            <w:pStyle w:val="Footer"/>
          </w:pPr>
        </w:p>
      </w:tc>
    </w:tr>
  </w:tbl>
  <w:p w14:paraId="2398E98F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B296C0" w14:textId="77777777" w:rsidR="00144200" w:rsidRDefault="00144200" w:rsidP="00E74B29">
      <w:r>
        <w:separator/>
      </w:r>
    </w:p>
  </w:footnote>
  <w:footnote w:type="continuationSeparator" w:id="0">
    <w:p w14:paraId="693159CA" w14:textId="77777777" w:rsidR="00144200" w:rsidRDefault="00144200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removePersonalInformation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79C"/>
    <w:rsid w:val="00086FA5"/>
    <w:rsid w:val="000E4641"/>
    <w:rsid w:val="00144200"/>
    <w:rsid w:val="00151F66"/>
    <w:rsid w:val="00177F8D"/>
    <w:rsid w:val="00185F4A"/>
    <w:rsid w:val="002D2200"/>
    <w:rsid w:val="0037179C"/>
    <w:rsid w:val="0040564B"/>
    <w:rsid w:val="0048120C"/>
    <w:rsid w:val="004909D9"/>
    <w:rsid w:val="00521481"/>
    <w:rsid w:val="00665110"/>
    <w:rsid w:val="006709F1"/>
    <w:rsid w:val="006C60E6"/>
    <w:rsid w:val="00837914"/>
    <w:rsid w:val="00874FE7"/>
    <w:rsid w:val="008C6F46"/>
    <w:rsid w:val="00952F7D"/>
    <w:rsid w:val="0095496A"/>
    <w:rsid w:val="009A38BA"/>
    <w:rsid w:val="00B43E11"/>
    <w:rsid w:val="00C755AB"/>
    <w:rsid w:val="00D43125"/>
    <w:rsid w:val="00D66A3A"/>
    <w:rsid w:val="00DF198B"/>
    <w:rsid w:val="00E74B29"/>
    <w:rsid w:val="00F4762A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AC3C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olo%20Unisalento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C1AF751DE384B0590AEB2D723C85C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779811-3B4A-44A5-9B14-D86F61B017D0}"/>
      </w:docPartPr>
      <w:docPartBody>
        <w:p w:rsidR="00000000" w:rsidRDefault="00F915A5">
          <w:pPr>
            <w:pStyle w:val="3C1AF751DE384B0590AEB2D723C85C7E"/>
          </w:pPr>
          <w:r w:rsidRPr="00DF198B">
            <w:t>—</w:t>
          </w:r>
        </w:p>
      </w:docPartBody>
    </w:docPart>
    <w:docPart>
      <w:docPartPr>
        <w:name w:val="4BC70F7F34CE48AE843A61497A5670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4FCACC-54E2-47EE-B2F2-E709C9B64EB0}"/>
      </w:docPartPr>
      <w:docPartBody>
        <w:p w:rsidR="00000000" w:rsidRDefault="00F915A5">
          <w:pPr>
            <w:pStyle w:val="4BC70F7F34CE48AE843A61497A5670D0"/>
          </w:pPr>
          <w:r w:rsidRPr="0048120C">
            <w:t xml:space="preserve">Lorem Ipsum is </w:t>
          </w:r>
          <w:r w:rsidRPr="0048120C">
            <w:t>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5A5"/>
    <w:rsid w:val="00F9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D9BCEF4A614109BF4E693B6A45FE84">
    <w:name w:val="CAD9BCEF4A614109BF4E693B6A45FE84"/>
  </w:style>
  <w:style w:type="paragraph" w:customStyle="1" w:styleId="CE68AC5F6CF148FA8EE8361045A0CF02">
    <w:name w:val="CE68AC5F6CF148FA8EE8361045A0CF02"/>
  </w:style>
  <w:style w:type="paragraph" w:customStyle="1" w:styleId="F2A503F8BE8846A39098325EA41CD36B">
    <w:name w:val="F2A503F8BE8846A39098325EA41CD36B"/>
  </w:style>
  <w:style w:type="paragraph" w:customStyle="1" w:styleId="3C1AF751DE384B0590AEB2D723C85C7E">
    <w:name w:val="3C1AF751DE384B0590AEB2D723C85C7E"/>
  </w:style>
  <w:style w:type="paragraph" w:customStyle="1" w:styleId="2436C4D39DEA47AB8F7071B61B287258">
    <w:name w:val="2436C4D39DEA47AB8F7071B61B287258"/>
  </w:style>
  <w:style w:type="paragraph" w:customStyle="1" w:styleId="FD620A6D76914913B40BC6FE646EB9A2">
    <w:name w:val="FD620A6D76914913B40BC6FE646EB9A2"/>
  </w:style>
  <w:style w:type="paragraph" w:customStyle="1" w:styleId="CA47B6475B194A9A89B2E6D0F2C307CD">
    <w:name w:val="CA47B6475B194A9A89B2E6D0F2C307CD"/>
  </w:style>
  <w:style w:type="paragraph" w:customStyle="1" w:styleId="BE325E702E7E48BDA66742C061A795A5">
    <w:name w:val="BE325E702E7E48BDA66742C061A795A5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  <w:lang w:val="en-US" w:eastAsia="en-US"/>
    </w:rPr>
  </w:style>
  <w:style w:type="paragraph" w:customStyle="1" w:styleId="D4BC4072D4E54B0288DD5E4C3B4D519F">
    <w:name w:val="D4BC4072D4E54B0288DD5E4C3B4D519F"/>
  </w:style>
  <w:style w:type="paragraph" w:customStyle="1" w:styleId="BF4E728A0B9248BC8C566E6242C2D8F7">
    <w:name w:val="BF4E728A0B9248BC8C566E6242C2D8F7"/>
  </w:style>
  <w:style w:type="paragraph" w:customStyle="1" w:styleId="614B4DB44B764C7FBAE9CBAAEDF99C3B">
    <w:name w:val="614B4DB44B764C7FBAE9CBAAEDF99C3B"/>
  </w:style>
  <w:style w:type="paragraph" w:customStyle="1" w:styleId="39810927FF34477ABCF60E627B1D0A08">
    <w:name w:val="39810927FF34477ABCF60E627B1D0A08"/>
  </w:style>
  <w:style w:type="paragraph" w:customStyle="1" w:styleId="46517096E5A24A4996B7D01F33953B36">
    <w:name w:val="46517096E5A24A4996B7D01F33953B36"/>
  </w:style>
  <w:style w:type="paragraph" w:customStyle="1" w:styleId="4D8042E2BC6149158F868E7AB919DDFE">
    <w:name w:val="4D8042E2BC6149158F868E7AB919DDFE"/>
  </w:style>
  <w:style w:type="paragraph" w:customStyle="1" w:styleId="DC584C33E4C44AC8AC4C620161E3F592">
    <w:name w:val="DC584C33E4C44AC8AC4C620161E3F592"/>
  </w:style>
  <w:style w:type="paragraph" w:customStyle="1" w:styleId="4BC70F7F34CE48AE843A61497A5670D0">
    <w:name w:val="4BC70F7F34CE48AE843A61497A5670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2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2021-02-05T15:11:00Z</dcterms:created>
  <dcterms:modified xsi:type="dcterms:W3CDTF">2021-02-05T15:15:00Z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